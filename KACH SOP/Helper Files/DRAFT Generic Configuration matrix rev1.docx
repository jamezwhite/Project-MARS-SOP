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0C1" w:rsidRDefault="00A870C1">
      <w:r w:rsidRPr="00A870C1">
        <w:rPr>
          <w:color w:val="FF0000"/>
        </w:rPr>
        <w:t>XYZ UAS</w:t>
      </w:r>
      <w:r>
        <w:t xml:space="preserve"> Configuration Matrix</w:t>
      </w:r>
      <w:bookmarkStart w:id="0" w:name="_GoBack"/>
      <w:bookmarkEnd w:id="0"/>
    </w:p>
    <w:p w:rsidR="00A870C1" w:rsidRDefault="00A870C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4"/>
        <w:gridCol w:w="1350"/>
        <w:gridCol w:w="1440"/>
        <w:gridCol w:w="4070"/>
      </w:tblGrid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Component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Supplier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Model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Description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Autopilot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LM Procerus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Kestrel v2.4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Autopilot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Mission Computer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LM Procerus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VPU v2.0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 xml:space="preserve">Mission computer with </w:t>
            </w:r>
            <w:proofErr w:type="spellStart"/>
            <w:r w:rsidRPr="00A82066">
              <w:rPr>
                <w:rFonts w:cs="Arial"/>
                <w:bCs/>
                <w:szCs w:val="24"/>
              </w:rPr>
              <w:t>OnPoint</w:t>
            </w:r>
            <w:proofErr w:type="spellEnd"/>
            <w:r w:rsidRPr="00A82066">
              <w:rPr>
                <w:rFonts w:cs="Arial"/>
                <w:bCs/>
                <w:szCs w:val="24"/>
              </w:rPr>
              <w:t xml:space="preserve"> v3.2 – handles all STANAG </w:t>
            </w:r>
            <w:proofErr w:type="spellStart"/>
            <w:r w:rsidRPr="00A82066">
              <w:rPr>
                <w:rFonts w:cs="Arial"/>
                <w:bCs/>
                <w:szCs w:val="24"/>
              </w:rPr>
              <w:t>comms</w:t>
            </w:r>
            <w:proofErr w:type="spellEnd"/>
            <w:r w:rsidRPr="00A82066">
              <w:rPr>
                <w:rFonts w:cs="Arial"/>
                <w:bCs/>
                <w:szCs w:val="24"/>
              </w:rPr>
              <w:t>, payload control, video tracking and compression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E94323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 xml:space="preserve">Mission Computer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i/>
                <w:color w:val="FF0000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E94323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i/>
                <w:color w:val="FF0000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Payload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LM Procerus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proofErr w:type="spellStart"/>
            <w:r w:rsidRPr="00A82066">
              <w:rPr>
                <w:rFonts w:cs="Arial"/>
                <w:bCs/>
                <w:szCs w:val="24"/>
              </w:rPr>
              <w:t>Perceptor</w:t>
            </w:r>
            <w:proofErr w:type="spellEnd"/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HD Video, 10MP Still Images, LWIR imager, Day/Thermal IR/Laser pointer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GPS Antenna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 xml:space="preserve">LM Procerus </w:t>
            </w:r>
            <w:proofErr w:type="spellStart"/>
            <w:r w:rsidRPr="00A82066">
              <w:rPr>
                <w:rFonts w:cs="Arial"/>
                <w:bCs/>
                <w:szCs w:val="24"/>
              </w:rPr>
              <w:t>uBlox</w:t>
            </w:r>
            <w:proofErr w:type="spellEnd"/>
            <w:r w:rsidRPr="00A82066">
              <w:rPr>
                <w:rFonts w:cs="Arial"/>
                <w:bCs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GPS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Serial Output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Data Link Radio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Data Link Antenna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Motor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Motor Controller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Battery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Servo Motor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UGCS SW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Propeller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Control Station and Data Links Electrical System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Electrical power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Hand held Control Station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Current Sensor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Power Distribution/Monitor Board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Temperature Sensor Board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lastRenderedPageBreak/>
              <w:t xml:space="preserve">GPS </w:t>
            </w:r>
            <w:proofErr w:type="spellStart"/>
            <w:r w:rsidRPr="00A82066">
              <w:rPr>
                <w:rFonts w:cs="Arial"/>
                <w:bCs/>
                <w:szCs w:val="24"/>
              </w:rPr>
              <w:t>Reciever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szCs w:val="24"/>
              </w:rPr>
              <w:t>LM Procerus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szCs w:val="24"/>
              </w:rPr>
              <w:t>Receives GPS signal</w:t>
            </w:r>
          </w:p>
        </w:tc>
      </w:tr>
      <w:tr w:rsidR="00E94323" w:rsidRPr="00A82066" w:rsidTr="00A870C1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 xml:space="preserve">Payload </w:t>
            </w: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XYZ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>XXX-123-z1z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650" w:rsidRPr="00A82066" w:rsidRDefault="00E94323" w:rsidP="00391C05">
            <w:pPr>
              <w:rPr>
                <w:rFonts w:cs="Arial"/>
                <w:szCs w:val="24"/>
              </w:rPr>
            </w:pPr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blah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  <w:r w:rsidRPr="00A82066">
              <w:rPr>
                <w:rFonts w:cs="Arial"/>
                <w:bCs/>
                <w:i/>
                <w:color w:val="FF0000"/>
                <w:szCs w:val="24"/>
              </w:rPr>
              <w:t xml:space="preserve"> </w:t>
            </w:r>
            <w:proofErr w:type="spellStart"/>
            <w:r w:rsidRPr="00A82066">
              <w:rPr>
                <w:rFonts w:cs="Arial"/>
                <w:bCs/>
                <w:i/>
                <w:color w:val="FF0000"/>
                <w:szCs w:val="24"/>
              </w:rPr>
              <w:t>blah</w:t>
            </w:r>
            <w:proofErr w:type="spellEnd"/>
          </w:p>
        </w:tc>
      </w:tr>
      <w:tr w:rsidR="00E94323" w:rsidRPr="00A82066" w:rsidTr="00A870C1">
        <w:trPr>
          <w:trHeight w:val="60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4323" w:rsidRPr="00A82066" w:rsidRDefault="00E94323" w:rsidP="006E562A">
            <w:pPr>
              <w:rPr>
                <w:rFonts w:cs="Arial"/>
                <w:szCs w:val="24"/>
              </w:rPr>
            </w:pPr>
          </w:p>
        </w:tc>
      </w:tr>
      <w:tr w:rsidR="00571650" w:rsidRPr="00A82066" w:rsidTr="00A870C1">
        <w:trPr>
          <w:trHeight w:val="60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650" w:rsidRPr="00A82066" w:rsidRDefault="00571650" w:rsidP="006E562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cs="Arial"/>
                <w:bCs/>
                <w:szCs w:val="24"/>
              </w:rPr>
            </w:pPr>
            <w:r w:rsidRPr="00A82066">
              <w:rPr>
                <w:rFonts w:cs="Arial"/>
                <w:bCs/>
                <w:szCs w:val="24"/>
              </w:rPr>
              <w:t>Software VDD</w:t>
            </w:r>
            <w:r w:rsidR="00391C05" w:rsidRPr="00A82066">
              <w:rPr>
                <w:rFonts w:cs="Arial"/>
                <w:bCs/>
                <w:szCs w:val="24"/>
              </w:rPr>
              <w:t xml:space="preserve"> &amp; Revision Number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650" w:rsidRPr="00A82066" w:rsidRDefault="00571650" w:rsidP="006E562A">
            <w:pPr>
              <w:rPr>
                <w:rFonts w:cs="Arial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650" w:rsidRPr="00A82066" w:rsidRDefault="00571650" w:rsidP="006E562A">
            <w:pPr>
              <w:rPr>
                <w:rFonts w:cs="Arial"/>
                <w:szCs w:val="24"/>
              </w:rPr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650" w:rsidRPr="00A82066" w:rsidRDefault="00571650" w:rsidP="006E562A">
            <w:pPr>
              <w:rPr>
                <w:rFonts w:cs="Arial"/>
                <w:szCs w:val="24"/>
              </w:rPr>
            </w:pPr>
          </w:p>
        </w:tc>
      </w:tr>
    </w:tbl>
    <w:p w:rsidR="00E0418B" w:rsidRDefault="00A870C1" w:rsidP="008973E7"/>
    <w:p w:rsidR="00571650" w:rsidRDefault="00571650" w:rsidP="008973E7">
      <w:pPr>
        <w:rPr>
          <w:rFonts w:ascii="Times New Roman" w:hAnsi="Times New Roman"/>
        </w:rPr>
      </w:pPr>
      <w:r w:rsidRPr="00571650">
        <w:rPr>
          <w:rFonts w:ascii="Times New Roman" w:hAnsi="Times New Roman"/>
        </w:rPr>
        <w:t>VDD= Version Description Document</w:t>
      </w:r>
    </w:p>
    <w:p w:rsidR="00393DA2" w:rsidRDefault="00393DA2" w:rsidP="008973E7">
      <w:pPr>
        <w:rPr>
          <w:rFonts w:ascii="Times New Roman" w:hAnsi="Times New Roman"/>
        </w:rPr>
      </w:pPr>
    </w:p>
    <w:p w:rsidR="00393DA2" w:rsidRDefault="00393DA2" w:rsidP="008973E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NOTE: List all major components.  For example if your system includes the use of First Person View goggles and or other components please include them in this matrix.  </w:t>
      </w:r>
    </w:p>
    <w:p w:rsidR="00BF6CD7" w:rsidRDefault="00BF6CD7" w:rsidP="008973E7">
      <w:pPr>
        <w:rPr>
          <w:rFonts w:ascii="Times New Roman" w:hAnsi="Times New Roman"/>
        </w:rPr>
      </w:pPr>
    </w:p>
    <w:p w:rsidR="00BF6CD7" w:rsidRPr="00571650" w:rsidRDefault="00BF6CD7" w:rsidP="008973E7">
      <w:pPr>
        <w:rPr>
          <w:rFonts w:ascii="Times New Roman" w:hAnsi="Times New Roman"/>
        </w:rPr>
      </w:pPr>
      <w:r>
        <w:rPr>
          <w:rFonts w:ascii="Times New Roman" w:hAnsi="Times New Roman"/>
        </w:rPr>
        <w:t>NOTE: For many COTS UAS the technical manual, if sufficient, can be used in place of this document.</w:t>
      </w:r>
    </w:p>
    <w:sectPr w:rsidR="00BF6CD7" w:rsidRPr="00571650" w:rsidSect="00123DD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790" w:rsidRDefault="00614790" w:rsidP="0003061E">
      <w:r>
        <w:separator/>
      </w:r>
    </w:p>
  </w:endnote>
  <w:endnote w:type="continuationSeparator" w:id="0">
    <w:p w:rsidR="00614790" w:rsidRDefault="00614790" w:rsidP="00030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790" w:rsidRDefault="00614790" w:rsidP="0003061E">
      <w:r>
        <w:separator/>
      </w:r>
    </w:p>
  </w:footnote>
  <w:footnote w:type="continuationSeparator" w:id="0">
    <w:p w:rsidR="00614790" w:rsidRDefault="00614790" w:rsidP="00030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61E" w:rsidRPr="00A870C1" w:rsidRDefault="00A870C1" w:rsidP="00A870C1">
    <w:pPr>
      <w:pStyle w:val="Header"/>
      <w:jc w:val="right"/>
      <w:rPr>
        <w:color w:val="FF0000"/>
      </w:rPr>
    </w:pPr>
    <w:r>
      <w:rPr>
        <w:color w:val="FF0000"/>
      </w:rPr>
      <w:t>Rev. -, D MONTH YY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23"/>
    <w:rsid w:val="00013E1A"/>
    <w:rsid w:val="0003061E"/>
    <w:rsid w:val="00093D88"/>
    <w:rsid w:val="00123DD7"/>
    <w:rsid w:val="001D2795"/>
    <w:rsid w:val="002528F9"/>
    <w:rsid w:val="0034525C"/>
    <w:rsid w:val="00391C05"/>
    <w:rsid w:val="00393DA2"/>
    <w:rsid w:val="00571650"/>
    <w:rsid w:val="005E651E"/>
    <w:rsid w:val="00614790"/>
    <w:rsid w:val="006477E7"/>
    <w:rsid w:val="006800C1"/>
    <w:rsid w:val="00706AF4"/>
    <w:rsid w:val="008973E7"/>
    <w:rsid w:val="00A82066"/>
    <w:rsid w:val="00A870C1"/>
    <w:rsid w:val="00BF6CD7"/>
    <w:rsid w:val="00E14A7E"/>
    <w:rsid w:val="00E9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0A39"/>
  <w15:docId w15:val="{03A58F7B-E608-45D4-811A-88DCD9AD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4234"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323"/>
    <w:pPr>
      <w:ind w:left="0" w:firstLine="0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6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61E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0306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61E"/>
    <w:rPr>
      <w:rFonts w:ascii="Arial" w:eastAsia="Times New Roman" w:hAnsi="Arial" w:cs="Times New Roman"/>
      <w:sz w:val="24"/>
      <w:szCs w:val="20"/>
    </w:rPr>
  </w:style>
  <w:style w:type="paragraph" w:customStyle="1" w:styleId="Tabs1">
    <w:name w:val="Tabs1"/>
    <w:basedOn w:val="BodyText"/>
    <w:rsid w:val="0003061E"/>
    <w:pPr>
      <w:tabs>
        <w:tab w:val="left" w:pos="450"/>
        <w:tab w:val="left" w:pos="900"/>
      </w:tabs>
      <w:spacing w:after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3061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061E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ynngl\Documents\Word%20Template\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90B3E9855B04BB070398C006E342B" ma:contentTypeVersion="12" ma:contentTypeDescription="Create a new document." ma:contentTypeScope="" ma:versionID="9ff8ae1b4af777b59aa6dcde634d0cd1">
  <xsd:schema xmlns:xsd="http://www.w3.org/2001/XMLSchema" xmlns:xs="http://www.w3.org/2001/XMLSchema" xmlns:p="http://schemas.microsoft.com/office/2006/metadata/properties" xmlns:ns2="8d77aace-a734-4b89-b2b4-2ef1aaa02f9a" xmlns:ns3="20ec9f09-f728-4068-af32-a4c8ee44bc0d" targetNamespace="http://schemas.microsoft.com/office/2006/metadata/properties" ma:root="true" ma:fieldsID="2c2ef2ebbb7fc956fe935ea4ed54c7f9" ns2:_="" ns3:_="">
    <xsd:import namespace="8d77aace-a734-4b89-b2b4-2ef1aaa02f9a"/>
    <xsd:import namespace="20ec9f09-f728-4068-af32-a4c8ee44bc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7aace-a734-4b89-b2b4-2ef1aaa02f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e196db-0334-4477-9bbc-2f8ce82265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9" nillable="true" ma:displayName="Status" ma:default="Developing" ma:description="Status of the Brief in Question" ma:format="Dropdown" ma:internalName="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c9f09-f728-4068-af32-a4c8ee44bc0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5f89122-a409-4223-b9f5-7f45fd151a26}" ma:internalName="TaxCatchAll" ma:showField="CatchAllData" ma:web="20ec9f09-f728-4068-af32-a4c8ee44bc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ec9f09-f728-4068-af32-a4c8ee44bc0d" xsi:nil="true"/>
    <lcf76f155ced4ddcb4097134ff3c332f xmlns="8d77aace-a734-4b89-b2b4-2ef1aaa02f9a">
      <Terms xmlns="http://schemas.microsoft.com/office/infopath/2007/PartnerControls"/>
    </lcf76f155ced4ddcb4097134ff3c332f>
    <Status xmlns="8d77aace-a734-4b89-b2b4-2ef1aaa02f9a">Developing</Status>
  </documentManagement>
</p:properties>
</file>

<file path=customXml/itemProps1.xml><?xml version="1.0" encoding="utf-8"?>
<ds:datastoreItem xmlns:ds="http://schemas.openxmlformats.org/officeDocument/2006/customXml" ds:itemID="{F9E0851D-A859-4E5C-9AE8-9E5CB37E01ED}"/>
</file>

<file path=customXml/itemProps2.xml><?xml version="1.0" encoding="utf-8"?>
<ds:datastoreItem xmlns:ds="http://schemas.openxmlformats.org/officeDocument/2006/customXml" ds:itemID="{8F12AE5E-7980-4047-8CFA-62B53170A6A4}"/>
</file>

<file path=customXml/itemProps3.xml><?xml version="1.0" encoding="utf-8"?>
<ds:datastoreItem xmlns:ds="http://schemas.openxmlformats.org/officeDocument/2006/customXml" ds:itemID="{0D34185B-BF28-47B8-87F5-D350E5E53480}"/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</TotalTime>
  <Pages>2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PEO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Flynn</dc:creator>
  <cp:lastModifiedBy>Pemberton, Micah L CTR (US)</cp:lastModifiedBy>
  <cp:revision>2</cp:revision>
  <dcterms:created xsi:type="dcterms:W3CDTF">2022-03-01T20:40:00Z</dcterms:created>
  <dcterms:modified xsi:type="dcterms:W3CDTF">2022-03-01T20:40:00Z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0x010100C9C90B3E9855B04BB070398C006E342B</vt:lpwstr>
  </property>
</Properties>
</file>